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8931B1" w:rsidTr="00B22C66">
        <w:trPr>
          <w:trHeight w:val="1953"/>
        </w:trPr>
        <w:tc>
          <w:tcPr>
            <w:tcW w:w="9350" w:type="dxa"/>
            <w:vAlign w:val="bottom"/>
          </w:tcPr>
          <w:sdt>
            <w:sdtPr>
              <w:alias w:val="Title"/>
              <w:tag w:val=""/>
              <w:id w:val="-1457634406"/>
              <w:placeholder>
                <w:docPart w:val="25BB454B19BF47228CF5CCECF7DF245F"/>
              </w:placeholder>
              <w:dataBinding w:prefixMappings="xmlns:ns0='http://purl.org/dc/elements/1.1/' xmlns:ns1='http://schemas.openxmlformats.org/package/2006/metadata/core-properties' " w:xpath="/ns1:coreProperties[1]/ns0:title[1]" w:storeItemID="{6C3C8BC8-F283-45AE-878A-BAB7291924A1}"/>
              <w:text/>
            </w:sdtPr>
            <w:sdtEndPr/>
            <w:sdtContent>
              <w:p w:rsidR="008931B1" w:rsidRDefault="00946F80" w:rsidP="00313D7C">
                <w:pPr>
                  <w:pStyle w:val="Title"/>
                </w:pPr>
                <w:r>
                  <w:t>Technical Milestone 3</w:t>
                </w:r>
              </w:p>
            </w:sdtContent>
          </w:sdt>
        </w:tc>
      </w:tr>
      <w:tr w:rsidR="008931B1">
        <w:trPr>
          <w:trHeight w:val="6705"/>
        </w:trPr>
        <w:tc>
          <w:tcPr>
            <w:tcW w:w="9350" w:type="dxa"/>
            <w:vAlign w:val="bottom"/>
          </w:tcPr>
          <w:p w:rsidR="008931B1" w:rsidRDefault="00A2539A">
            <w:pPr>
              <w:pStyle w:val="Heading3"/>
            </w:pPr>
            <w:sdt>
              <w:sdtPr>
                <w:alias w:val="Your Name"/>
                <w:tag w:val=""/>
                <w:id w:val="691496539"/>
                <w:placeholder>
                  <w:docPart w:val="641B664735DA40C3AD4A8287E19FC731"/>
                </w:placeholder>
                <w:dataBinding w:prefixMappings="xmlns:ns0='http://purl.org/dc/elements/1.1/' xmlns:ns1='http://schemas.openxmlformats.org/package/2006/metadata/core-properties' " w:xpath="/ns1:coreProperties[1]/ns0:creator[1]" w:storeItemID="{6C3C8BC8-F283-45AE-878A-BAB7291924A1}"/>
                <w:text/>
              </w:sdtPr>
              <w:sdtEndPr/>
              <w:sdtContent>
                <w:r w:rsidR="00B22C66">
                  <w:t>Dylan Stone</w:t>
                </w:r>
              </w:sdtContent>
            </w:sdt>
          </w:p>
          <w:p w:rsidR="008931B1" w:rsidRDefault="00313D7C">
            <w:pPr>
              <w:pStyle w:val="Heading3"/>
            </w:pPr>
            <w:r>
              <w:t>Applied Research Project 1</w:t>
            </w:r>
          </w:p>
          <w:p w:rsidR="008931B1" w:rsidRDefault="00A2539A" w:rsidP="0061234F">
            <w:pPr>
              <w:pStyle w:val="Heading3"/>
            </w:pPr>
            <w:sdt>
              <w:sdtPr>
                <w:id w:val="1657335012"/>
                <w:placeholder>
                  <w:docPart w:val="6F71A2B6A0FA455F970D0F9E310C5ADB"/>
                </w:placeholder>
                <w:date w:fullDate="2016-12-15T00:00:00Z">
                  <w:dateFormat w:val="MMMM d, yyyy"/>
                  <w:lid w:val="en-US"/>
                  <w:storeMappedDataAs w:val="dateTime"/>
                  <w:calendar w:val="gregorian"/>
                </w:date>
              </w:sdtPr>
              <w:sdtEndPr/>
              <w:sdtContent>
                <w:r w:rsidR="00946F80">
                  <w:t>December 15, 2016</w:t>
                </w:r>
              </w:sdtContent>
            </w:sdt>
          </w:p>
        </w:tc>
      </w:tr>
    </w:tbl>
    <w:p w:rsidR="008931B1" w:rsidRDefault="008931B1" w:rsidP="0061234F">
      <w:pPr>
        <w:ind w:left="0"/>
        <w:sectPr w:rsidR="008931B1">
          <w:footerReference w:type="first" r:id="rId8"/>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p w:rsidR="000E5542" w:rsidRPr="000E5542" w:rsidRDefault="000E5542" w:rsidP="000E5542">
      <w:pPr>
        <w:keepNext/>
        <w:ind w:left="0" w:firstLine="270"/>
        <w:rPr>
          <w:sz w:val="24"/>
          <w:szCs w:val="24"/>
        </w:rPr>
      </w:pPr>
      <w:bookmarkStart w:id="0" w:name="_GoBack"/>
      <w:bookmarkEnd w:id="0"/>
      <w:r w:rsidRPr="000E5542">
        <w:rPr>
          <w:sz w:val="24"/>
          <w:szCs w:val="24"/>
        </w:rPr>
        <w:lastRenderedPageBreak/>
        <w:t xml:space="preserve">For </w:t>
      </w:r>
      <w:r>
        <w:rPr>
          <w:sz w:val="24"/>
          <w:szCs w:val="24"/>
        </w:rPr>
        <w:t>my third milestone I have designed and milled a PCB for use in my final project. This board connects to the GPIO header of the Raspberry Pi and passes all of the pins through the board. I connected 6 resistors and LEDs to GPIO Pins so they can be used in the programs on the Pi, and I included a header to connect up to 4 temperature sensors in parallel. This will allow temperature sensors to be easily connected to the Raspberry Pi and the LEDs can be used for whatever is appropriate. This will be very</w:t>
      </w:r>
      <w:r w:rsidR="00A2539A">
        <w:rPr>
          <w:sz w:val="24"/>
          <w:szCs w:val="24"/>
        </w:rPr>
        <w:t xml:space="preserve"> useful as it does not limit any</w:t>
      </w:r>
      <w:r>
        <w:rPr>
          <w:sz w:val="24"/>
          <w:szCs w:val="24"/>
        </w:rPr>
        <w:t xml:space="preserve"> features of the Raspberry Pi, but it is overall easier to connect to</w:t>
      </w:r>
      <w:r w:rsidR="00A2539A">
        <w:rPr>
          <w:sz w:val="24"/>
          <w:szCs w:val="24"/>
        </w:rPr>
        <w:t>,</w:t>
      </w:r>
      <w:r>
        <w:rPr>
          <w:sz w:val="24"/>
          <w:szCs w:val="24"/>
        </w:rPr>
        <w:t xml:space="preserve"> and the board will be very effective for my project. I have included pictures of the board design and milled board on the next two pages.</w:t>
      </w:r>
    </w:p>
    <w:p w:rsidR="000E5542" w:rsidRDefault="000E5542">
      <w:pPr>
        <w:spacing w:line="276" w:lineRule="auto"/>
        <w:ind w:left="0"/>
      </w:pPr>
      <w:r>
        <w:br w:type="page"/>
      </w:r>
    </w:p>
    <w:p w:rsidR="000E5542" w:rsidRDefault="000E5542" w:rsidP="00946F80">
      <w:pPr>
        <w:keepNext/>
        <w:ind w:left="0"/>
      </w:pPr>
    </w:p>
    <w:p w:rsidR="000E5542" w:rsidRDefault="000E5542" w:rsidP="00946F80">
      <w:pPr>
        <w:keepNext/>
        <w:ind w:left="0"/>
      </w:pPr>
    </w:p>
    <w:p w:rsidR="00946F80" w:rsidRDefault="00946F80" w:rsidP="00946F80">
      <w:pPr>
        <w:keepNext/>
        <w:ind w:left="0"/>
      </w:pPr>
      <w:r>
        <w:rPr>
          <w:noProof/>
          <w:lang w:eastAsia="en-US"/>
        </w:rPr>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4447540" cy="3476625"/>
            <wp:effectExtent l="0" t="0" r="0" b="9525"/>
            <wp:wrapSquare wrapText="bothSides"/>
            <wp:docPr id="7" name="Picture 7" descr="E:\School\Project\Milestone 3\Pictures\BoardMulti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hool\Project\Milestone 3\Pictures\BoardMultisi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7540"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6F80" w:rsidRDefault="00946F80" w:rsidP="00946F80">
      <w:pPr>
        <w:pStyle w:val="Caption"/>
        <w:jc w:val="center"/>
      </w:pPr>
      <w:r>
        <w:t xml:space="preserve">Figure </w:t>
      </w:r>
      <w:fldSimple w:instr=" SEQ Figure \* ARABIC ">
        <w:r w:rsidR="00A2539A">
          <w:rPr>
            <w:noProof/>
          </w:rPr>
          <w:t>1</w:t>
        </w:r>
      </w:fldSimple>
    </w:p>
    <w:p w:rsidR="00946F80" w:rsidRDefault="00946F80" w:rsidP="00946F80">
      <w:pPr>
        <w:keepNext/>
        <w:ind w:left="0"/>
        <w:jc w:val="center"/>
      </w:pPr>
      <w:r>
        <w:rPr>
          <w:noProof/>
          <w:lang w:eastAsia="en-US"/>
        </w:rPr>
        <w:drawing>
          <wp:inline distT="0" distB="0" distL="0" distR="0">
            <wp:extent cx="4492259" cy="3441589"/>
            <wp:effectExtent l="0" t="0" r="3810" b="6985"/>
            <wp:docPr id="8" name="Picture 8" descr="E:\School\Project\Milestone 3\Pictures\BoardUlti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hool\Project\Milestone 3\Pictures\BoardUlti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2721" cy="3457265"/>
                    </a:xfrm>
                    <a:prstGeom prst="rect">
                      <a:avLst/>
                    </a:prstGeom>
                    <a:noFill/>
                    <a:ln>
                      <a:noFill/>
                    </a:ln>
                  </pic:spPr>
                </pic:pic>
              </a:graphicData>
            </a:graphic>
          </wp:inline>
        </w:drawing>
      </w:r>
    </w:p>
    <w:p w:rsidR="009D0F9E" w:rsidRDefault="00946F80" w:rsidP="00946F80">
      <w:pPr>
        <w:pStyle w:val="Caption"/>
        <w:jc w:val="center"/>
      </w:pPr>
      <w:r>
        <w:t xml:space="preserve">Figure </w:t>
      </w:r>
      <w:fldSimple w:instr=" SEQ Figure \* ARABIC ">
        <w:r w:rsidR="00A2539A">
          <w:rPr>
            <w:noProof/>
          </w:rPr>
          <w:t>2</w:t>
        </w:r>
      </w:fldSimple>
    </w:p>
    <w:p w:rsidR="00946F80" w:rsidRDefault="00946F80" w:rsidP="00946F80">
      <w:pPr>
        <w:keepNext/>
        <w:ind w:left="0" w:firstLine="270"/>
        <w:jc w:val="center"/>
      </w:pPr>
      <w:r>
        <w:rPr>
          <w:noProof/>
          <w:sz w:val="24"/>
          <w:szCs w:val="24"/>
          <w:lang w:eastAsia="en-US"/>
        </w:rPr>
        <w:lastRenderedPageBreak/>
        <w:drawing>
          <wp:inline distT="0" distB="0" distL="0" distR="0">
            <wp:extent cx="4593103" cy="3687559"/>
            <wp:effectExtent l="0" t="0" r="0" b="8255"/>
            <wp:docPr id="1" name="Picture 1" descr="E:\School\Project\Milestone 3\Board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hool\Project\Milestone 3\BoardT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5427" cy="3697454"/>
                    </a:xfrm>
                    <a:prstGeom prst="rect">
                      <a:avLst/>
                    </a:prstGeom>
                    <a:noFill/>
                    <a:ln>
                      <a:noFill/>
                    </a:ln>
                  </pic:spPr>
                </pic:pic>
              </a:graphicData>
            </a:graphic>
          </wp:inline>
        </w:drawing>
      </w:r>
    </w:p>
    <w:p w:rsidR="00946F80" w:rsidRDefault="00946F80" w:rsidP="00946F80">
      <w:pPr>
        <w:pStyle w:val="Caption"/>
        <w:jc w:val="center"/>
      </w:pPr>
      <w:r>
        <w:t xml:space="preserve">Figure </w:t>
      </w:r>
      <w:fldSimple w:instr=" SEQ Figure \* ARABIC ">
        <w:r w:rsidR="00A2539A">
          <w:rPr>
            <w:noProof/>
          </w:rPr>
          <w:t>3</w:t>
        </w:r>
      </w:fldSimple>
    </w:p>
    <w:p w:rsidR="002A37EA" w:rsidRDefault="00946F80" w:rsidP="002A37EA">
      <w:pPr>
        <w:keepNext/>
        <w:ind w:left="0" w:firstLine="270"/>
        <w:jc w:val="center"/>
      </w:pPr>
      <w:r>
        <w:rPr>
          <w:noProof/>
          <w:lang w:eastAsia="en-US"/>
        </w:rPr>
        <w:drawing>
          <wp:inline distT="0" distB="0" distL="0" distR="0">
            <wp:extent cx="4571371" cy="3467601"/>
            <wp:effectExtent l="0" t="0" r="635" b="0"/>
            <wp:docPr id="6" name="Picture 6" descr="E:\School\Project\Milestone 3\BoardU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hool\Project\Milestone 3\BoardUn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3185" cy="3491733"/>
                    </a:xfrm>
                    <a:prstGeom prst="rect">
                      <a:avLst/>
                    </a:prstGeom>
                    <a:noFill/>
                    <a:ln>
                      <a:noFill/>
                    </a:ln>
                  </pic:spPr>
                </pic:pic>
              </a:graphicData>
            </a:graphic>
          </wp:inline>
        </w:drawing>
      </w:r>
    </w:p>
    <w:p w:rsidR="002A37EA" w:rsidRDefault="002A37EA" w:rsidP="002A37EA">
      <w:pPr>
        <w:pStyle w:val="Caption"/>
        <w:jc w:val="center"/>
      </w:pPr>
      <w:r>
        <w:t xml:space="preserve">Figure </w:t>
      </w:r>
      <w:fldSimple w:instr=" SEQ Figure \* ARABIC ">
        <w:r w:rsidR="00A2539A">
          <w:rPr>
            <w:noProof/>
          </w:rPr>
          <w:t>4</w:t>
        </w:r>
      </w:fldSimple>
    </w:p>
    <w:p w:rsidR="007B6945" w:rsidRDefault="007B6945" w:rsidP="002A37EA">
      <w:pPr>
        <w:spacing w:after="0" w:line="240" w:lineRule="auto"/>
        <w:ind w:left="0"/>
        <w:rPr>
          <w:rFonts w:ascii="Calibri" w:eastAsia="Times New Roman" w:hAnsi="Calibri" w:cs="Times New Roman"/>
          <w:color w:val="000000"/>
          <w:lang w:eastAsia="en-US"/>
        </w:rPr>
      </w:pPr>
    </w:p>
    <w:p w:rsidR="007B6945" w:rsidRPr="00A2539A" w:rsidRDefault="007B6945" w:rsidP="00A2539A">
      <w:pPr>
        <w:pStyle w:val="Heading1"/>
      </w:pPr>
    </w:p>
    <w:sectPr w:rsidR="007B6945" w:rsidRPr="00A2539A" w:rsidSect="00A2539A">
      <w:footerReference w:type="default" r:id="rId13"/>
      <w:footerReference w:type="firs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C66" w:rsidRDefault="00B22C66">
      <w:pPr>
        <w:spacing w:after="0" w:line="240" w:lineRule="auto"/>
      </w:pPr>
      <w:r>
        <w:separator/>
      </w:r>
    </w:p>
  </w:endnote>
  <w:endnote w:type="continuationSeparator" w:id="0">
    <w:p w:rsidR="00B22C66" w:rsidRDefault="00B22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1B1" w:rsidRDefault="00A2539A">
    <w:pPr>
      <w:pStyle w:val="Footer"/>
    </w:pPr>
    <w:sdt>
      <w:sdtPr>
        <w:id w:val="-1665695371"/>
        <w:placeholder>
          <w:docPart w:val="EC87B2277C6745A28CA286DEE4FD4C7B"/>
        </w:placeholder>
        <w:temporary/>
        <w:showingPlcHdr/>
        <w15:appearance w15:val="hidden"/>
      </w:sdtPr>
      <w:sdtEndPr/>
      <w:sdtContent>
        <w:r w:rsidR="00FC3DBC">
          <w:t>[Type here]</w:t>
        </w:r>
      </w:sdtContent>
    </w:sdt>
    <w:r w:rsidR="00FC3DBC">
      <w:ptab w:relativeTo="margin" w:alignment="center" w:leader="none"/>
    </w:r>
    <w:sdt>
      <w:sdtPr>
        <w:id w:val="-1044911202"/>
        <w:placeholder>
          <w:docPart w:val="EC87B2277C6745A28CA286DEE4FD4C7B"/>
        </w:placeholder>
        <w:temporary/>
        <w:showingPlcHdr/>
        <w15:appearance w15:val="hidden"/>
      </w:sdtPr>
      <w:sdtEndPr/>
      <w:sdtContent>
        <w:r w:rsidR="00FC3DBC">
          <w:t>[Type here]</w:t>
        </w:r>
      </w:sdtContent>
    </w:sdt>
    <w:r w:rsidR="00FC3DBC">
      <w:ptab w:relativeTo="margin" w:alignment="right" w:leader="none"/>
    </w:r>
    <w:sdt>
      <w:sdtPr>
        <w:id w:val="-2095395738"/>
        <w:placeholder>
          <w:docPart w:val="EC87B2277C6745A28CA286DEE4FD4C7B"/>
        </w:placeholder>
        <w:temporary/>
        <w:showingPlcHdr/>
        <w15:appearance w15:val="hidden"/>
      </w:sdtPr>
      <w:sdtEndPr/>
      <w:sdtContent>
        <w:r w:rsidR="00FC3DBC">
          <w:t>[Type here]</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8931B1" w:rsidTr="00F805F5">
      <w:tc>
        <w:tcPr>
          <w:tcW w:w="4680" w:type="dxa"/>
        </w:tcPr>
        <w:p w:rsidR="008931B1" w:rsidRDefault="00A2539A">
          <w:pPr>
            <w:pStyle w:val="Footer"/>
          </w:pPr>
          <w:sdt>
            <w:sdtPr>
              <w:alias w:val="Title"/>
              <w:tag w:val=""/>
              <w:id w:val="956298023"/>
              <w:placeholder>
                <w:docPart w:val="FBCF78C62A3B40FCA8B66985013FA6B5"/>
              </w:placeholder>
              <w:dataBinding w:prefixMappings="xmlns:ns0='http://purl.org/dc/elements/1.1/' xmlns:ns1='http://schemas.openxmlformats.org/package/2006/metadata/core-properties' " w:xpath="/ns1:coreProperties[1]/ns0:title[1]" w:storeItemID="{6C3C8BC8-F283-45AE-878A-BAB7291924A1}"/>
              <w:text/>
            </w:sdtPr>
            <w:sdtEndPr/>
            <w:sdtContent>
              <w:r w:rsidR="00946F80">
                <w:t>Technical Milestone 3</w:t>
              </w:r>
            </w:sdtContent>
          </w:sdt>
          <w:r w:rsidR="00FC3DBC">
            <w:t xml:space="preserve"> |</w:t>
          </w:r>
          <w:r w:rsidR="00FC3DBC">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333EE89D7B79478EAB6B3D9290DA9515"/>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B22C66">
                <w:rPr>
                  <w:rStyle w:val="Heading2Char"/>
                  <w:rFonts w:asciiTheme="minorHAnsi" w:eastAsiaTheme="minorEastAsia" w:hAnsiTheme="minorHAnsi" w:cstheme="minorBidi"/>
                  <w:sz w:val="22"/>
                  <w:szCs w:val="22"/>
                </w:rPr>
                <w:t>Dylan Stone</w:t>
              </w:r>
            </w:sdtContent>
          </w:sdt>
        </w:p>
      </w:tc>
      <w:tc>
        <w:tcPr>
          <w:tcW w:w="4680" w:type="dxa"/>
        </w:tcPr>
        <w:p w:rsidR="008931B1" w:rsidRDefault="00FC3DBC" w:rsidP="009D0F9E">
          <w:pPr>
            <w:pStyle w:val="Footer"/>
            <w:jc w:val="right"/>
          </w:pPr>
          <w:r>
            <w:t xml:space="preserve">Page </w:t>
          </w:r>
          <w:r>
            <w:fldChar w:fldCharType="begin"/>
          </w:r>
          <w:r>
            <w:instrText xml:space="preserve"> PAGE  \* Arabic  \* MERGEFORMAT </w:instrText>
          </w:r>
          <w:r>
            <w:fldChar w:fldCharType="separate"/>
          </w:r>
          <w:r w:rsidR="00A2539A">
            <w:rPr>
              <w:noProof/>
            </w:rPr>
            <w:t>4</w:t>
          </w:r>
          <w:r>
            <w:fldChar w:fldCharType="end"/>
          </w:r>
          <w:r>
            <w:t xml:space="preserve"> of  </w:t>
          </w:r>
          <w:r w:rsidR="009D0F9E">
            <w:t>5</w:t>
          </w:r>
        </w:p>
      </w:tc>
    </w:tr>
  </w:tbl>
  <w:p w:rsidR="005C781E" w:rsidRDefault="005C781E" w:rsidP="00F805F5">
    <w:pPr>
      <w:pStyle w:val="Footer"/>
      <w:tabs>
        <w:tab w:val="clear" w:pos="4680"/>
        <w:tab w:val="clear" w:pos="9360"/>
        <w:tab w:val="left" w:pos="38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1B1" w:rsidRDefault="00A2539A">
    <w:pPr>
      <w:pStyle w:val="Footer"/>
    </w:pPr>
    <w:sdt>
      <w:sdtPr>
        <w:alias w:val="Title"/>
        <w:tag w:val=""/>
        <w:id w:val="-1493629785"/>
        <w:placeholder>
          <w:docPart w:val="FBCF78C62A3B40FCA8B66985013FA6B5"/>
        </w:placeholder>
        <w:dataBinding w:prefixMappings="xmlns:ns0='http://purl.org/dc/elements/1.1/' xmlns:ns1='http://schemas.openxmlformats.org/package/2006/metadata/core-properties' " w:xpath="/ns1:coreProperties[1]/ns0:title[1]" w:storeItemID="{6C3C8BC8-F283-45AE-878A-BAB7291924A1}"/>
        <w:text/>
      </w:sdtPr>
      <w:sdtEndPr/>
      <w:sdtContent>
        <w:r w:rsidR="00946F80">
          <w:t>Technical Milestone 3</w:t>
        </w:r>
      </w:sdtContent>
    </w:sdt>
    <w:r w:rsidR="00FC3DBC">
      <w:t xml:space="preserve"> | </w:t>
    </w:r>
    <w:sdt>
      <w:sdtPr>
        <w:rPr>
          <w:rStyle w:val="Heading2Char"/>
          <w:rFonts w:asciiTheme="minorHAnsi" w:eastAsiaTheme="minorEastAsia" w:hAnsiTheme="minorHAnsi" w:cstheme="minorBidi"/>
          <w:sz w:val="22"/>
          <w:szCs w:val="22"/>
        </w:rPr>
        <w:alias w:val="Your Name"/>
        <w:tag w:val=""/>
        <w:id w:val="-1226070006"/>
        <w:placeholder>
          <w:docPart w:val="333EE89D7B79478EAB6B3D9290DA9515"/>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B22C66">
          <w:rPr>
            <w:rStyle w:val="Heading2Char"/>
            <w:rFonts w:asciiTheme="minorHAnsi" w:eastAsiaTheme="minorEastAsia" w:hAnsiTheme="minorHAnsi" w:cstheme="minorBidi"/>
            <w:sz w:val="22"/>
            <w:szCs w:val="22"/>
          </w:rPr>
          <w:t>Dylan Stone</w:t>
        </w:r>
      </w:sdtContent>
    </w:sdt>
    <w:r w:rsidR="00FC3DBC">
      <w:ptab w:relativeTo="margin" w:alignment="right" w:leader="none"/>
    </w:r>
    <w:r w:rsidR="00FC3DBC">
      <w:t xml:space="preserve">Page </w:t>
    </w:r>
    <w:r w:rsidR="00FC3DBC">
      <w:fldChar w:fldCharType="begin"/>
    </w:r>
    <w:r w:rsidR="00FC3DBC">
      <w:instrText xml:space="preserve"> PAGE  \* Arabic  \* MERGEFORMAT </w:instrText>
    </w:r>
    <w:r w:rsidR="00FC3DBC">
      <w:fldChar w:fldCharType="separate"/>
    </w:r>
    <w:r>
      <w:rPr>
        <w:noProof/>
      </w:rPr>
      <w:t>1</w:t>
    </w:r>
    <w:r w:rsidR="00FC3DBC">
      <w:fldChar w:fldCharType="end"/>
    </w:r>
    <w:r w:rsidR="00FC3DBC">
      <w:t xml:space="preserve"> of </w:t>
    </w:r>
    <w:r>
      <w:fldChar w:fldCharType="begin"/>
    </w:r>
    <w:r>
      <w:instrText xml:space="preserve"> NUMPAGES  \* Arabic  \* MERGEFORMAT </w:instrText>
    </w:r>
    <w:r>
      <w:fldChar w:fldCharType="separate"/>
    </w:r>
    <w:r>
      <w:rPr>
        <w:noProof/>
      </w:rPr>
      <w:t>1</w:t>
    </w:r>
    <w:r>
      <w:rPr>
        <w:noProof/>
      </w:rPr>
      <w:fldChar w:fldCharType="end"/>
    </w:r>
  </w:p>
  <w:p w:rsidR="005C781E" w:rsidRDefault="005C781E"/>
  <w:p w:rsidR="005C781E" w:rsidRDefault="005C781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C66" w:rsidRDefault="00B22C66">
      <w:pPr>
        <w:spacing w:after="0" w:line="240" w:lineRule="auto"/>
      </w:pPr>
      <w:r>
        <w:separator/>
      </w:r>
    </w:p>
  </w:footnote>
  <w:footnote w:type="continuationSeparator" w:id="0">
    <w:p w:rsidR="00B22C66" w:rsidRDefault="00B22C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C66"/>
    <w:rsid w:val="000E5542"/>
    <w:rsid w:val="000F515C"/>
    <w:rsid w:val="00177407"/>
    <w:rsid w:val="00236CDE"/>
    <w:rsid w:val="002A37EA"/>
    <w:rsid w:val="0030260A"/>
    <w:rsid w:val="00313D7C"/>
    <w:rsid w:val="003213E8"/>
    <w:rsid w:val="00406512"/>
    <w:rsid w:val="004C7C5A"/>
    <w:rsid w:val="0054616A"/>
    <w:rsid w:val="00595646"/>
    <w:rsid w:val="005C781E"/>
    <w:rsid w:val="00601610"/>
    <w:rsid w:val="0061234F"/>
    <w:rsid w:val="007B416F"/>
    <w:rsid w:val="007B6945"/>
    <w:rsid w:val="007F066F"/>
    <w:rsid w:val="008931B1"/>
    <w:rsid w:val="00897226"/>
    <w:rsid w:val="008B54DD"/>
    <w:rsid w:val="008D6152"/>
    <w:rsid w:val="0094553C"/>
    <w:rsid w:val="00946F80"/>
    <w:rsid w:val="009D0F9E"/>
    <w:rsid w:val="009D7FC5"/>
    <w:rsid w:val="00A2539A"/>
    <w:rsid w:val="00A77410"/>
    <w:rsid w:val="00B22C66"/>
    <w:rsid w:val="00B862F3"/>
    <w:rsid w:val="00E5704A"/>
    <w:rsid w:val="00F805F5"/>
    <w:rsid w:val="00FC3DBC"/>
    <w:rsid w:val="00FD4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5:chartTrackingRefBased/>
  <w15:docId w15:val="{B25C4F7E-0C95-4733-90DC-A9685A2B2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9"/>
    <w:qFormat/>
    <w:pPr>
      <w:keepNext/>
      <w:keepLines/>
      <w:spacing w:before="240" w:after="240"/>
      <w:ind w:left="0"/>
      <w:outlineLvl w:val="0"/>
    </w:pPr>
    <w:rPr>
      <w:rFonts w:asciiTheme="majorHAnsi" w:eastAsiaTheme="majorEastAsia" w:hAnsiTheme="majorHAnsi" w:cstheme="majorBidi"/>
      <w:color w:val="2E74B5" w:themeColor="accent1" w:themeShade="BF"/>
      <w:sz w:val="28"/>
      <w:szCs w:val="28"/>
    </w:rPr>
  </w:style>
  <w:style w:type="paragraph" w:styleId="Heading2">
    <w:name w:val="heading 2"/>
    <w:basedOn w:val="Normal"/>
    <w:next w:val="Normal"/>
    <w:link w:val="Heading2Char"/>
    <w:uiPriority w:val="1"/>
    <w:qFormat/>
    <w:pPr>
      <w:keepNext/>
      <w:keepLines/>
      <w:spacing w:after="240" w:line="36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olor w:val="2E74B5" w:themeColor="accent1" w:themeShade="BF"/>
      <w:sz w:val="28"/>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99"/>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99"/>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table" w:styleId="GridTable6Colorful">
    <w:name w:val="Grid Table 6 Colorful"/>
    <w:basedOn w:val="TableNormal"/>
    <w:uiPriority w:val="51"/>
    <w:rsid w:val="007B416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4065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6512"/>
    <w:rPr>
      <w:rFonts w:ascii="Segoe UI" w:hAnsi="Segoe UI" w:cs="Segoe UI"/>
      <w:sz w:val="18"/>
      <w:szCs w:val="18"/>
    </w:rPr>
  </w:style>
  <w:style w:type="paragraph" w:styleId="Caption">
    <w:name w:val="caption"/>
    <w:basedOn w:val="Normal"/>
    <w:next w:val="Normal"/>
    <w:uiPriority w:val="35"/>
    <w:unhideWhenUsed/>
    <w:qFormat/>
    <w:rsid w:val="009D7FC5"/>
    <w:pPr>
      <w:spacing w:line="240" w:lineRule="auto"/>
    </w:pPr>
    <w:rPr>
      <w:i/>
      <w:iCs/>
      <w:color w:val="44546A" w:themeColor="text2"/>
      <w:sz w:val="18"/>
      <w:szCs w:val="18"/>
    </w:rPr>
  </w:style>
  <w:style w:type="character" w:styleId="Hyperlink">
    <w:name w:val="Hyperlink"/>
    <w:basedOn w:val="DefaultParagraphFont"/>
    <w:uiPriority w:val="99"/>
    <w:unhideWhenUsed/>
    <w:rsid w:val="007B6945"/>
    <w:rPr>
      <w:color w:val="0563C1" w:themeColor="hyperlink"/>
      <w:u w:val="single"/>
    </w:rPr>
  </w:style>
  <w:style w:type="paragraph" w:styleId="Bibliography">
    <w:name w:val="Bibliography"/>
    <w:basedOn w:val="Normal"/>
    <w:next w:val="Normal"/>
    <w:uiPriority w:val="37"/>
    <w:unhideWhenUsed/>
    <w:rsid w:val="007B6945"/>
  </w:style>
  <w:style w:type="character" w:styleId="FollowedHyperlink">
    <w:name w:val="FollowedHyperlink"/>
    <w:basedOn w:val="DefaultParagraphFont"/>
    <w:uiPriority w:val="99"/>
    <w:semiHidden/>
    <w:unhideWhenUsed/>
    <w:rsid w:val="007B69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80004">
      <w:bodyDiv w:val="1"/>
      <w:marLeft w:val="0"/>
      <w:marRight w:val="0"/>
      <w:marTop w:val="0"/>
      <w:marBottom w:val="0"/>
      <w:divBdr>
        <w:top w:val="none" w:sz="0" w:space="0" w:color="auto"/>
        <w:left w:val="none" w:sz="0" w:space="0" w:color="auto"/>
        <w:bottom w:val="none" w:sz="0" w:space="0" w:color="auto"/>
        <w:right w:val="none" w:sz="0" w:space="0" w:color="auto"/>
      </w:divBdr>
    </w:div>
    <w:div w:id="1295063566">
      <w:bodyDiv w:val="1"/>
      <w:marLeft w:val="0"/>
      <w:marRight w:val="0"/>
      <w:marTop w:val="0"/>
      <w:marBottom w:val="0"/>
      <w:divBdr>
        <w:top w:val="none" w:sz="0" w:space="0" w:color="auto"/>
        <w:left w:val="none" w:sz="0" w:space="0" w:color="auto"/>
        <w:bottom w:val="none" w:sz="0" w:space="0" w:color="auto"/>
        <w:right w:val="none" w:sz="0" w:space="0" w:color="auto"/>
      </w:divBdr>
      <w:divsChild>
        <w:div w:id="1819415755">
          <w:marLeft w:val="0"/>
          <w:marRight w:val="0"/>
          <w:marTop w:val="0"/>
          <w:marBottom w:val="0"/>
          <w:divBdr>
            <w:top w:val="none" w:sz="0" w:space="0" w:color="auto"/>
            <w:left w:val="none" w:sz="0" w:space="0" w:color="auto"/>
            <w:bottom w:val="none" w:sz="0" w:space="0" w:color="auto"/>
            <w:right w:val="none" w:sz="0" w:space="0" w:color="auto"/>
          </w:divBdr>
          <w:divsChild>
            <w:div w:id="449054610">
              <w:marLeft w:val="0"/>
              <w:marRight w:val="0"/>
              <w:marTop w:val="0"/>
              <w:marBottom w:val="0"/>
              <w:divBdr>
                <w:top w:val="none" w:sz="0" w:space="0" w:color="auto"/>
                <w:left w:val="none" w:sz="0" w:space="0" w:color="auto"/>
                <w:bottom w:val="none" w:sz="0" w:space="0" w:color="auto"/>
                <w:right w:val="none" w:sz="0" w:space="0" w:color="auto"/>
              </w:divBdr>
              <w:divsChild>
                <w:div w:id="6058786">
                  <w:marLeft w:val="0"/>
                  <w:marRight w:val="0"/>
                  <w:marTop w:val="0"/>
                  <w:marBottom w:val="0"/>
                  <w:divBdr>
                    <w:top w:val="none" w:sz="0" w:space="0" w:color="auto"/>
                    <w:left w:val="none" w:sz="0" w:space="0" w:color="auto"/>
                    <w:bottom w:val="none" w:sz="0" w:space="0" w:color="auto"/>
                    <w:right w:val="none" w:sz="0" w:space="0" w:color="auto"/>
                  </w:divBdr>
                </w:div>
                <w:div w:id="2022315857">
                  <w:marLeft w:val="0"/>
                  <w:marRight w:val="0"/>
                  <w:marTop w:val="271"/>
                  <w:marBottom w:val="0"/>
                  <w:divBdr>
                    <w:top w:val="none" w:sz="0" w:space="0" w:color="auto"/>
                    <w:left w:val="none" w:sz="0" w:space="0" w:color="auto"/>
                    <w:bottom w:val="none" w:sz="0" w:space="0" w:color="auto"/>
                    <w:right w:val="none" w:sz="0" w:space="0" w:color="auto"/>
                  </w:divBdr>
                </w:div>
              </w:divsChild>
            </w:div>
          </w:divsChild>
        </w:div>
      </w:divsChild>
    </w:div>
    <w:div w:id="1492212047">
      <w:bodyDiv w:val="1"/>
      <w:marLeft w:val="0"/>
      <w:marRight w:val="0"/>
      <w:marTop w:val="0"/>
      <w:marBottom w:val="0"/>
      <w:divBdr>
        <w:top w:val="none" w:sz="0" w:space="0" w:color="auto"/>
        <w:left w:val="none" w:sz="0" w:space="0" w:color="auto"/>
        <w:bottom w:val="none" w:sz="0" w:space="0" w:color="auto"/>
        <w:right w:val="none" w:sz="0" w:space="0" w:color="auto"/>
      </w:divBdr>
      <w:divsChild>
        <w:div w:id="1711880465">
          <w:marLeft w:val="0"/>
          <w:marRight w:val="0"/>
          <w:marTop w:val="0"/>
          <w:marBottom w:val="0"/>
          <w:divBdr>
            <w:top w:val="none" w:sz="0" w:space="0" w:color="auto"/>
            <w:left w:val="none" w:sz="0" w:space="0" w:color="auto"/>
            <w:bottom w:val="none" w:sz="0" w:space="0" w:color="auto"/>
            <w:right w:val="none" w:sz="0" w:space="0" w:color="auto"/>
          </w:divBdr>
          <w:divsChild>
            <w:div w:id="1447429737">
              <w:marLeft w:val="0"/>
              <w:marRight w:val="0"/>
              <w:marTop w:val="0"/>
              <w:marBottom w:val="0"/>
              <w:divBdr>
                <w:top w:val="none" w:sz="0" w:space="0" w:color="auto"/>
                <w:left w:val="none" w:sz="0" w:space="0" w:color="auto"/>
                <w:bottom w:val="none" w:sz="0" w:space="0" w:color="auto"/>
                <w:right w:val="none" w:sz="0" w:space="0" w:color="auto"/>
              </w:divBdr>
              <w:divsChild>
                <w:div w:id="53650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0279732\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5BB454B19BF47228CF5CCECF7DF245F"/>
        <w:category>
          <w:name w:val="General"/>
          <w:gallery w:val="placeholder"/>
        </w:category>
        <w:types>
          <w:type w:val="bbPlcHdr"/>
        </w:types>
        <w:behaviors>
          <w:behavior w:val="content"/>
        </w:behaviors>
        <w:guid w:val="{52307ABC-F231-495D-9CF3-A867F1D6F6F4}"/>
      </w:docPartPr>
      <w:docPartBody>
        <w:p w:rsidR="00C6127F" w:rsidRDefault="00C6127F">
          <w:pPr>
            <w:pStyle w:val="25BB454B19BF47228CF5CCECF7DF245F"/>
          </w:pPr>
          <w:r>
            <w:t>[Term Paper Title]</w:t>
          </w:r>
        </w:p>
      </w:docPartBody>
    </w:docPart>
    <w:docPart>
      <w:docPartPr>
        <w:name w:val="641B664735DA40C3AD4A8287E19FC731"/>
        <w:category>
          <w:name w:val="General"/>
          <w:gallery w:val="placeholder"/>
        </w:category>
        <w:types>
          <w:type w:val="bbPlcHdr"/>
        </w:types>
        <w:behaviors>
          <w:behavior w:val="content"/>
        </w:behaviors>
        <w:guid w:val="{1332C125-EAE6-4AC0-BB1B-A7387BA2E4E5}"/>
      </w:docPartPr>
      <w:docPartBody>
        <w:p w:rsidR="00C6127F" w:rsidRDefault="00C6127F">
          <w:pPr>
            <w:pStyle w:val="641B664735DA40C3AD4A8287E19FC731"/>
          </w:pPr>
          <w:r>
            <w:t>[Your Name]</w:t>
          </w:r>
        </w:p>
      </w:docPartBody>
    </w:docPart>
    <w:docPart>
      <w:docPartPr>
        <w:name w:val="6F71A2B6A0FA455F970D0F9E310C5ADB"/>
        <w:category>
          <w:name w:val="General"/>
          <w:gallery w:val="placeholder"/>
        </w:category>
        <w:types>
          <w:type w:val="bbPlcHdr"/>
        </w:types>
        <w:behaviors>
          <w:behavior w:val="content"/>
        </w:behaviors>
        <w:guid w:val="{FD28C5EB-5444-4823-9551-87D14460F795}"/>
      </w:docPartPr>
      <w:docPartBody>
        <w:p w:rsidR="00C6127F" w:rsidRDefault="00C6127F">
          <w:pPr>
            <w:pStyle w:val="6F71A2B6A0FA455F970D0F9E310C5ADB"/>
          </w:pPr>
          <w:r>
            <w:rPr>
              <w:rStyle w:val="Heading3Char"/>
            </w:rPr>
            <w:t>[Date]</w:t>
          </w:r>
        </w:p>
      </w:docPartBody>
    </w:docPart>
    <w:docPart>
      <w:docPartPr>
        <w:name w:val="EC87B2277C6745A28CA286DEE4FD4C7B"/>
        <w:category>
          <w:name w:val="General"/>
          <w:gallery w:val="placeholder"/>
        </w:category>
        <w:types>
          <w:type w:val="bbPlcHdr"/>
        </w:types>
        <w:behaviors>
          <w:behavior w:val="content"/>
        </w:behaviors>
        <w:guid w:val="{DCA76B7C-E3FE-462F-8DDD-0233119041A9}"/>
      </w:docPartPr>
      <w:docPartBody>
        <w:p w:rsidR="00C6127F" w:rsidRDefault="00C6127F">
          <w:pPr>
            <w:pStyle w:val="EC87B2277C6745A28CA286DEE4FD4C7B"/>
          </w:pPr>
          <w:r>
            <w:t>Results</w:t>
          </w:r>
        </w:p>
      </w:docPartBody>
    </w:docPart>
    <w:docPart>
      <w:docPartPr>
        <w:name w:val="FBCF78C62A3B40FCA8B66985013FA6B5"/>
        <w:category>
          <w:name w:val="General"/>
          <w:gallery w:val="placeholder"/>
        </w:category>
        <w:types>
          <w:type w:val="bbPlcHdr"/>
        </w:types>
        <w:behaviors>
          <w:behavior w:val="content"/>
        </w:behaviors>
        <w:guid w:val="{DB4CEAA6-51C6-477B-BF7E-994A07F4F86E}"/>
      </w:docPartPr>
      <w:docPartBody>
        <w:p w:rsidR="00C6127F" w:rsidRDefault="00C6127F">
          <w:pPr>
            <w:pStyle w:val="FBCF78C62A3B40FCA8B66985013FA6B5"/>
          </w:pPr>
          <w:r>
            <w:t>[</w:t>
          </w:r>
          <w:r>
            <w:rPr>
              <w:rStyle w:val="PlaceholderText"/>
            </w:rPr>
            <w:t>Title of Term Paper]</w:t>
          </w:r>
        </w:p>
      </w:docPartBody>
    </w:docPart>
    <w:docPart>
      <w:docPartPr>
        <w:name w:val="333EE89D7B79478EAB6B3D9290DA9515"/>
        <w:category>
          <w:name w:val="General"/>
          <w:gallery w:val="placeholder"/>
        </w:category>
        <w:types>
          <w:type w:val="bbPlcHdr"/>
        </w:types>
        <w:behaviors>
          <w:behavior w:val="content"/>
        </w:behaviors>
        <w:guid w:val="{3B517D0B-F154-4C6F-AE54-868BDDD81D3C}"/>
      </w:docPartPr>
      <w:docPartBody>
        <w:p w:rsidR="00C6127F" w:rsidRDefault="00C6127F">
          <w:pPr>
            <w:pStyle w:val="333EE89D7B79478EAB6B3D9290DA9515"/>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27F"/>
    <w:rsid w:val="009D1D54"/>
    <w:rsid w:val="00C6127F"/>
    <w:rsid w:val="00FD5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BB454B19BF47228CF5CCECF7DF245F">
    <w:name w:val="25BB454B19BF47228CF5CCECF7DF245F"/>
  </w:style>
  <w:style w:type="paragraph" w:customStyle="1" w:styleId="641B664735DA40C3AD4A8287E19FC731">
    <w:name w:val="641B664735DA40C3AD4A8287E19FC731"/>
  </w:style>
  <w:style w:type="character" w:styleId="PlaceholderText">
    <w:name w:val="Placeholder Text"/>
    <w:basedOn w:val="DefaultParagraphFont"/>
    <w:uiPriority w:val="99"/>
    <w:semiHidden/>
    <w:rsid w:val="009D1D54"/>
    <w:rPr>
      <w:color w:val="808080"/>
    </w:rPr>
  </w:style>
  <w:style w:type="paragraph" w:customStyle="1" w:styleId="3114C4B12C3349EC987193BA47C01CF4">
    <w:name w:val="3114C4B12C3349EC987193BA47C01CF4"/>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customStyle="1" w:styleId="6F71A2B6A0FA455F970D0F9E310C5ADB">
    <w:name w:val="6F71A2B6A0FA455F970D0F9E310C5ADB"/>
  </w:style>
  <w:style w:type="character" w:customStyle="1" w:styleId="Heading1Char">
    <w:name w:val="Heading 1 Char"/>
    <w:basedOn w:val="DefaultParagraphFont"/>
    <w:link w:val="Heading1"/>
    <w:uiPriority w:val="1"/>
    <w:rPr>
      <w:rFonts w:asciiTheme="majorHAnsi" w:eastAsiaTheme="majorEastAsia" w:hAnsiTheme="majorHAnsi" w:cstheme="majorBidi"/>
      <w:color w:val="2E74B5" w:themeColor="accent1" w:themeShade="BF"/>
      <w:sz w:val="28"/>
      <w:szCs w:val="28"/>
    </w:rPr>
  </w:style>
  <w:style w:type="paragraph" w:customStyle="1" w:styleId="29599A1080104AEE828AD224ABCB6539">
    <w:name w:val="29599A1080104AEE828AD224ABCB6539"/>
  </w:style>
  <w:style w:type="paragraph" w:customStyle="1" w:styleId="2413CE3245744647BB2C68ADA887A5A4">
    <w:name w:val="2413CE3245744647BB2C68ADA887A5A4"/>
  </w:style>
  <w:style w:type="paragraph" w:customStyle="1" w:styleId="0D686446BAC64D33A490EF90A60D045E">
    <w:name w:val="0D686446BAC64D33A490EF90A60D045E"/>
  </w:style>
  <w:style w:type="paragraph" w:customStyle="1" w:styleId="857637068116474DA893E381A3905539">
    <w:name w:val="857637068116474DA893E381A3905539"/>
  </w:style>
  <w:style w:type="paragraph" w:customStyle="1" w:styleId="55C91661F1234E8F9320AA0C4AE3EA5A">
    <w:name w:val="55C91661F1234E8F9320AA0C4AE3EA5A"/>
  </w:style>
  <w:style w:type="paragraph" w:customStyle="1" w:styleId="EB1C866962B546948E65F62D58A7FA18">
    <w:name w:val="EB1C866962B546948E65F62D58A7FA18"/>
  </w:style>
  <w:style w:type="paragraph" w:customStyle="1" w:styleId="04E0D4B580284AB9B839B3FC1053D1E2">
    <w:name w:val="04E0D4B580284AB9B839B3FC1053D1E2"/>
  </w:style>
  <w:style w:type="paragraph" w:customStyle="1" w:styleId="808F20137C624D7E8E684456522D8E8C">
    <w:name w:val="808F20137C624D7E8E684456522D8E8C"/>
  </w:style>
  <w:style w:type="paragraph" w:customStyle="1" w:styleId="8A3F38877DE24B648760CAA0B644806A">
    <w:name w:val="8A3F38877DE24B648760CAA0B644806A"/>
  </w:style>
  <w:style w:type="paragraph" w:customStyle="1" w:styleId="7F8C9FB7D67F4D2FB809CD4561DF6D9B">
    <w:name w:val="7F8C9FB7D67F4D2FB809CD4561DF6D9B"/>
  </w:style>
  <w:style w:type="paragraph" w:customStyle="1" w:styleId="EC87B2277C6745A28CA286DEE4FD4C7B">
    <w:name w:val="EC87B2277C6745A28CA286DEE4FD4C7B"/>
  </w:style>
  <w:style w:type="paragraph" w:customStyle="1" w:styleId="9C35E4C9F5464BA89C818E6CFE13BF08">
    <w:name w:val="9C35E4C9F5464BA89C818E6CFE13BF08"/>
  </w:style>
  <w:style w:type="paragraph" w:customStyle="1" w:styleId="685B9AC6D41742D0B2EC64D9DA1F6D9D">
    <w:name w:val="685B9AC6D41742D0B2EC64D9DA1F6D9D"/>
  </w:style>
  <w:style w:type="paragraph" w:customStyle="1" w:styleId="529B16684CCD45428962DF7B15BFFBAA">
    <w:name w:val="529B16684CCD45428962DF7B15BFFBAA"/>
  </w:style>
  <w:style w:type="paragraph" w:customStyle="1" w:styleId="B7742942708E4AEE9275FB93133ED314">
    <w:name w:val="B7742942708E4AEE9275FB93133ED314"/>
  </w:style>
  <w:style w:type="paragraph" w:customStyle="1" w:styleId="63E3976F853C4BA6AEBF65BAAF56B388">
    <w:name w:val="63E3976F853C4BA6AEBF65BAAF56B388"/>
  </w:style>
  <w:style w:type="paragraph" w:customStyle="1" w:styleId="8B5EEEB230C74C62895C2A8532EA4EE5">
    <w:name w:val="8B5EEEB230C74C62895C2A8532EA4EE5"/>
  </w:style>
  <w:style w:type="paragraph" w:customStyle="1" w:styleId="602323DFFBB546FC90825B2F217E7657">
    <w:name w:val="602323DFFBB546FC90825B2F217E7657"/>
  </w:style>
  <w:style w:type="paragraph" w:customStyle="1" w:styleId="FBD0C710FDD24079B2BB12D4BD3CC81A">
    <w:name w:val="FBD0C710FDD24079B2BB12D4BD3CC81A"/>
  </w:style>
  <w:style w:type="paragraph" w:customStyle="1" w:styleId="ECF4A8A8707F4CA7BDF8DE4AFAE9529F">
    <w:name w:val="ECF4A8A8707F4CA7BDF8DE4AFAE9529F"/>
  </w:style>
  <w:style w:type="paragraph" w:customStyle="1" w:styleId="81F565CB375C444DB021E7AE3252AE6B">
    <w:name w:val="81F565CB375C444DB021E7AE3252AE6B"/>
  </w:style>
  <w:style w:type="paragraph" w:customStyle="1" w:styleId="0B5D4BDD524E4D7FA73B81E78F2898F2">
    <w:name w:val="0B5D4BDD524E4D7FA73B81E78F2898F2"/>
  </w:style>
  <w:style w:type="paragraph" w:customStyle="1" w:styleId="FBCF78C62A3B40FCA8B66985013FA6B5">
    <w:name w:val="FBCF78C62A3B40FCA8B66985013FA6B5"/>
  </w:style>
  <w:style w:type="paragraph" w:customStyle="1" w:styleId="333EE89D7B79478EAB6B3D9290DA9515">
    <w:name w:val="333EE89D7B79478EAB6B3D9290DA9515"/>
  </w:style>
  <w:style w:type="paragraph" w:customStyle="1" w:styleId="DB01F0B215B44D92B88F251F6BB69D9F">
    <w:name w:val="DB01F0B215B44D92B88F251F6BB69D9F"/>
    <w:rsid w:val="00FD5381"/>
  </w:style>
  <w:style w:type="paragraph" w:customStyle="1" w:styleId="FAED15410C1F40DC98E5DC0AF8DDEEB2">
    <w:name w:val="FAED15410C1F40DC98E5DC0AF8DDEEB2"/>
    <w:rsid w:val="00FD5381"/>
  </w:style>
  <w:style w:type="paragraph" w:customStyle="1" w:styleId="EE36D32662F54C7FB22AFE9C319C6855">
    <w:name w:val="EE36D32662F54C7FB22AFE9C319C6855"/>
    <w:rsid w:val="009D1D54"/>
  </w:style>
  <w:style w:type="paragraph" w:customStyle="1" w:styleId="CFC2CDF6B5764E5B9DB31F4243476B4E">
    <w:name w:val="CFC2CDF6B5764E5B9DB31F4243476B4E"/>
    <w:rsid w:val="009D1D54"/>
  </w:style>
  <w:style w:type="paragraph" w:customStyle="1" w:styleId="11BF699C00574F99ADB5877C2CEF5CAE">
    <w:name w:val="11BF699C00574F99ADB5877C2CEF5CAE"/>
    <w:rsid w:val="009D1D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Can16</b:Tag>
    <b:SourceType>InternetSite</b:SourceType>
    <b:Guid>{C313A5B2-C321-4339-8233-ADB7D09F51BE}</b:Guid>
    <b:Title>Cansolair FAQ</b:Title>
    <b:Year>2016</b:Year>
    <b:InternetSiteTitle>Cansolair</b:InternetSiteTitle>
    <b:Month>11</b:Month>
    <b:Day>23</b:Day>
    <b:URL>http://www.cansolair.com/faq/customers-faq/</b:URL>
    <b:RefOrder>1</b:RefOrder>
  </b:Source>
</b:Sourc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customXml/itemProps2.xml><?xml version="1.0" encoding="utf-8"?>
<ds:datastoreItem xmlns:ds="http://schemas.openxmlformats.org/officeDocument/2006/customXml" ds:itemID="{BAF997C0-914D-4946-8F14-EDBBFD6ED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133</TotalTime>
  <Pages>5</Pages>
  <Words>147</Words>
  <Characters>841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Technical Milestone 2</vt:lpstr>
    </vt:vector>
  </TitlesOfParts>
  <Company/>
  <LinksUpToDate>false</LinksUpToDate>
  <CharactersWithSpaces>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Milestone 3</dc:title>
  <dc:creator>Dylan Stone</dc:creator>
  <cp:keywords/>
  <cp:lastModifiedBy>Stone,Dylan</cp:lastModifiedBy>
  <cp:revision>5</cp:revision>
  <cp:lastPrinted>2016-10-26T21:38:00Z</cp:lastPrinted>
  <dcterms:created xsi:type="dcterms:W3CDTF">2016-11-23T20:09:00Z</dcterms:created>
  <dcterms:modified xsi:type="dcterms:W3CDTF">2016-12-14T19:54:00Z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